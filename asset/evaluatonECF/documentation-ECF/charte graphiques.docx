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B66B" w14:textId="77777777" w:rsidR="003C74F3" w:rsidRDefault="00000000">
      <w:pPr>
        <w:pStyle w:val="Standard"/>
        <w:jc w:val="center"/>
        <w:rPr>
          <w:b/>
          <w:bCs/>
          <w:i/>
          <w:iCs/>
          <w:color w:val="9900FF"/>
          <w:sz w:val="44"/>
          <w:szCs w:val="44"/>
        </w:rPr>
      </w:pPr>
      <w:r>
        <w:rPr>
          <w:b/>
          <w:bCs/>
          <w:i/>
          <w:iCs/>
          <w:color w:val="9900FF"/>
          <w:sz w:val="44"/>
          <w:szCs w:val="44"/>
        </w:rPr>
        <w:t>Charte graphique</w:t>
      </w:r>
    </w:p>
    <w:p w14:paraId="40EB305D" w14:textId="77777777" w:rsidR="003C74F3" w:rsidRDefault="00000000">
      <w:pPr>
        <w:pStyle w:val="Standard"/>
        <w:rPr>
          <w:color w:val="9900FF"/>
          <w:sz w:val="30"/>
          <w:szCs w:val="30"/>
        </w:rPr>
      </w:pPr>
      <w:r>
        <w:rPr>
          <w:color w:val="9900FF"/>
          <w:sz w:val="30"/>
          <w:szCs w:val="30"/>
        </w:rPr>
        <w:t xml:space="preserve"> Lister tes couleurs :</w:t>
      </w:r>
    </w:p>
    <w:p w14:paraId="19AB459E" w14:textId="77777777" w:rsidR="003C74F3" w:rsidRDefault="003C74F3">
      <w:pPr>
        <w:pStyle w:val="Standard"/>
      </w:pPr>
    </w:p>
    <w:p w14:paraId="5A9A6C1A" w14:textId="77777777" w:rsidR="003C74F3" w:rsidRDefault="00000000">
      <w:pPr>
        <w:pStyle w:val="Standard"/>
      </w:pPr>
      <w:r>
        <w:rPr>
          <w:rStyle w:val="StrongEmphasis"/>
          <w:sz w:val="20"/>
          <w:szCs w:val="20"/>
        </w:rPr>
        <w:t>Couleur principale</w:t>
      </w:r>
    </w:p>
    <w:p w14:paraId="71321A01" w14:textId="77777777" w:rsidR="003C74F3" w:rsidRDefault="00000000">
      <w:pPr>
        <w:pStyle w:val="Textbody"/>
      </w:pPr>
      <w:r>
        <w:rPr>
          <w:sz w:val="20"/>
          <w:szCs w:val="20"/>
        </w:rPr>
        <w:t xml:space="preserve">Violet clair : </w:t>
      </w:r>
      <w:r>
        <w:rPr>
          <w:rStyle w:val="SourceText"/>
          <w:sz w:val="20"/>
          <w:szCs w:val="20"/>
        </w:rPr>
        <w:t>#E3CFFC</w:t>
      </w:r>
      <w:r>
        <w:rPr>
          <w:sz w:val="20"/>
          <w:szCs w:val="20"/>
        </w:rPr>
        <w:t xml:space="preserve"> Utilisation : header, zones importantes</w:t>
      </w:r>
    </w:p>
    <w:p w14:paraId="2A1C7C2B" w14:textId="77777777" w:rsidR="003C74F3" w:rsidRDefault="00000000">
      <w:pPr>
        <w:pStyle w:val="Textbody"/>
      </w:pPr>
      <w:r>
        <w:rPr>
          <w:rStyle w:val="StrongEmphasis"/>
          <w:sz w:val="20"/>
          <w:szCs w:val="20"/>
        </w:rPr>
        <w:t>Couleur des titres</w:t>
      </w:r>
    </w:p>
    <w:p w14:paraId="21D4555D" w14:textId="77777777" w:rsidR="003C74F3" w:rsidRDefault="00000000">
      <w:pPr>
        <w:pStyle w:val="Textbody"/>
      </w:pPr>
      <w:r>
        <w:rPr>
          <w:sz w:val="20"/>
          <w:szCs w:val="20"/>
        </w:rPr>
        <w:t xml:space="preserve">Violet foncé : </w:t>
      </w:r>
      <w:r>
        <w:rPr>
          <w:rStyle w:val="SourceText"/>
          <w:sz w:val="20"/>
          <w:szCs w:val="20"/>
        </w:rPr>
        <w:t>#8D59A4</w:t>
      </w:r>
      <w:r>
        <w:rPr>
          <w:sz w:val="20"/>
          <w:szCs w:val="20"/>
        </w:rPr>
        <w:t xml:space="preserve"> Utilisation : H1, H2, H3</w:t>
      </w:r>
    </w:p>
    <w:p w14:paraId="69DB9F28" w14:textId="77777777" w:rsidR="003C74F3" w:rsidRDefault="00000000">
      <w:pPr>
        <w:pStyle w:val="Textbody"/>
      </w:pPr>
      <w:r>
        <w:rPr>
          <w:rStyle w:val="StrongEmphasis"/>
          <w:sz w:val="20"/>
          <w:szCs w:val="20"/>
        </w:rPr>
        <w:t>Couleur des éléments secondaires</w:t>
      </w:r>
    </w:p>
    <w:p w14:paraId="2975C196" w14:textId="77777777" w:rsidR="003C74F3" w:rsidRDefault="00000000">
      <w:pPr>
        <w:pStyle w:val="Textbody"/>
      </w:pPr>
      <w:r>
        <w:rPr>
          <w:sz w:val="20"/>
          <w:szCs w:val="20"/>
        </w:rPr>
        <w:t xml:space="preserve">Gris clair : </w:t>
      </w:r>
      <w:r>
        <w:rPr>
          <w:rStyle w:val="SourceText"/>
          <w:sz w:val="20"/>
          <w:szCs w:val="20"/>
        </w:rPr>
        <w:t>#B5B3B3</w:t>
      </w:r>
      <w:r>
        <w:rPr>
          <w:sz w:val="20"/>
          <w:szCs w:val="20"/>
        </w:rPr>
        <w:t xml:space="preserve"> Utilisation : barre de recherche, filtres, boutons secondaires, icône profil</w:t>
      </w:r>
    </w:p>
    <w:p w14:paraId="25905B3B" w14:textId="77777777" w:rsidR="003C74F3" w:rsidRDefault="00000000">
      <w:pPr>
        <w:pStyle w:val="Textbody"/>
      </w:pPr>
      <w:r>
        <w:rPr>
          <w:rStyle w:val="StrongEmphasis"/>
          <w:sz w:val="20"/>
          <w:szCs w:val="20"/>
        </w:rPr>
        <w:t>Couleur du texte</w:t>
      </w:r>
    </w:p>
    <w:p w14:paraId="2E08A1B4" w14:textId="77777777" w:rsidR="003C74F3" w:rsidRDefault="00000000">
      <w:pPr>
        <w:pStyle w:val="Textbody"/>
      </w:pPr>
      <w:r>
        <w:rPr>
          <w:sz w:val="20"/>
          <w:szCs w:val="20"/>
        </w:rPr>
        <w:t xml:space="preserve">Gris moyen : </w:t>
      </w:r>
      <w:r>
        <w:rPr>
          <w:rStyle w:val="SourceText"/>
          <w:sz w:val="20"/>
          <w:szCs w:val="20"/>
        </w:rPr>
        <w:t>#979292</w:t>
      </w:r>
      <w:r>
        <w:rPr>
          <w:sz w:val="20"/>
          <w:szCs w:val="20"/>
        </w:rPr>
        <w:t xml:space="preserve"> Utilisation : paragraphes, labels, descriptions</w:t>
      </w:r>
    </w:p>
    <w:p w14:paraId="1C3043DE" w14:textId="77777777" w:rsidR="003C74F3" w:rsidRDefault="00000000">
      <w:pPr>
        <w:pStyle w:val="Textbody"/>
      </w:pPr>
      <w:r>
        <w:rPr>
          <w:rStyle w:val="StrongEmphasis"/>
          <w:sz w:val="20"/>
          <w:szCs w:val="20"/>
        </w:rPr>
        <w:t>Couleur des zones médias</w:t>
      </w:r>
    </w:p>
    <w:p w14:paraId="02A86E73" w14:textId="77777777" w:rsidR="003C74F3" w:rsidRDefault="00000000">
      <w:pPr>
        <w:pStyle w:val="Textbody"/>
      </w:pPr>
      <w:r>
        <w:rPr>
          <w:sz w:val="20"/>
          <w:szCs w:val="20"/>
        </w:rPr>
        <w:t xml:space="preserve">Gris très clair : </w:t>
      </w:r>
      <w:r>
        <w:rPr>
          <w:rStyle w:val="SourceText"/>
          <w:sz w:val="20"/>
          <w:szCs w:val="20"/>
        </w:rPr>
        <w:t>#D9D9D9</w:t>
      </w:r>
      <w:r>
        <w:rPr>
          <w:sz w:val="20"/>
          <w:szCs w:val="20"/>
        </w:rPr>
        <w:t xml:space="preserve"> Utilisation : </w:t>
      </w:r>
      <w:proofErr w:type="spellStart"/>
      <w:r>
        <w:rPr>
          <w:sz w:val="20"/>
          <w:szCs w:val="20"/>
        </w:rPr>
        <w:t>placeholders</w:t>
      </w:r>
      <w:proofErr w:type="spellEnd"/>
      <w:r>
        <w:rPr>
          <w:sz w:val="20"/>
          <w:szCs w:val="20"/>
        </w:rPr>
        <w:t xml:space="preserve"> d’images et vidéos</w:t>
      </w:r>
    </w:p>
    <w:p w14:paraId="12A1DA3E" w14:textId="77777777" w:rsidR="003C74F3" w:rsidRDefault="00000000">
      <w:pPr>
        <w:pStyle w:val="Textbody"/>
      </w:pPr>
      <w:r>
        <w:rPr>
          <w:rStyle w:val="StrongEmphasis"/>
          <w:sz w:val="20"/>
          <w:szCs w:val="20"/>
        </w:rPr>
        <w:t>Couleur du logo</w:t>
      </w:r>
    </w:p>
    <w:p w14:paraId="663E334C" w14:textId="77777777" w:rsidR="003C74F3" w:rsidRDefault="00000000">
      <w:pPr>
        <w:pStyle w:val="Textbody"/>
      </w:pPr>
      <w:r>
        <w:rPr>
          <w:sz w:val="20"/>
          <w:szCs w:val="20"/>
        </w:rPr>
        <w:t xml:space="preserve">Rouge/brun : </w:t>
      </w:r>
      <w:r>
        <w:rPr>
          <w:rStyle w:val="SourceText"/>
          <w:sz w:val="20"/>
          <w:szCs w:val="20"/>
        </w:rPr>
        <w:t>#955757</w:t>
      </w:r>
      <w:r>
        <w:rPr>
          <w:sz w:val="20"/>
          <w:szCs w:val="20"/>
        </w:rPr>
        <w:t xml:space="preserve"> Utilisation : logo principal</w:t>
      </w:r>
    </w:p>
    <w:p w14:paraId="7B42D2FB" w14:textId="77777777" w:rsidR="003C74F3" w:rsidRDefault="00000000">
      <w:pPr>
        <w:pStyle w:val="Standard"/>
      </w:pPr>
      <w:r>
        <w:rPr>
          <w:color w:val="9900FF"/>
          <w:sz w:val="30"/>
          <w:szCs w:val="30"/>
        </w:rPr>
        <w:t xml:space="preserve"> </w:t>
      </w:r>
      <w:r>
        <w:rPr>
          <w:color w:val="9900FF"/>
          <w:sz w:val="44"/>
          <w:szCs w:val="44"/>
        </w:rPr>
        <w:t xml:space="preserve"> </w:t>
      </w:r>
    </w:p>
    <w:p w14:paraId="4DA4E85C" w14:textId="77777777" w:rsidR="003C74F3" w:rsidRDefault="00000000">
      <w:pPr>
        <w:pStyle w:val="Titre3"/>
      </w:pPr>
      <w:r>
        <w:rPr>
          <w:rStyle w:val="StrongEmphasis"/>
          <w:b/>
          <w:bCs/>
          <w:color w:val="9900FF"/>
          <w:sz w:val="30"/>
          <w:szCs w:val="30"/>
        </w:rPr>
        <w:t>Typographie principale</w:t>
      </w:r>
    </w:p>
    <w:p w14:paraId="4A72F0F5" w14:textId="77777777" w:rsidR="003C74F3" w:rsidRDefault="00000000">
      <w:pPr>
        <w:pStyle w:val="Textbody"/>
      </w:pPr>
      <w:r>
        <w:rPr>
          <w:rStyle w:val="StrongEmphasis"/>
          <w:b w:val="0"/>
          <w:bCs w:val="0"/>
        </w:rPr>
        <w:t>Inter</w:t>
      </w:r>
      <w:r>
        <w:t xml:space="preserve"> Utilisée pour : titres, paragraphes, boutons, labels</w:t>
      </w:r>
    </w:p>
    <w:p w14:paraId="3692B12F" w14:textId="77777777" w:rsidR="003C74F3" w:rsidRDefault="00000000">
      <w:pPr>
        <w:pStyle w:val="Titre3"/>
      </w:pPr>
      <w:r>
        <w:rPr>
          <w:rStyle w:val="StrongEmphasis"/>
          <w:b/>
          <w:bCs/>
          <w:color w:val="9900FF"/>
          <w:sz w:val="30"/>
          <w:szCs w:val="30"/>
        </w:rPr>
        <w:t>Tailles de texte</w:t>
      </w:r>
    </w:p>
    <w:p w14:paraId="34A42B2C" w14:textId="77777777" w:rsidR="003C74F3" w:rsidRDefault="00000000">
      <w:pPr>
        <w:pStyle w:val="Textbody"/>
      </w:pPr>
      <w:r>
        <w:rPr>
          <w:rStyle w:val="StrongEmphasis"/>
          <w:b w:val="0"/>
          <w:bCs w:val="0"/>
        </w:rPr>
        <w:t>Titre (H1)</w:t>
      </w:r>
      <w:r>
        <w:t xml:space="preserve"> : 36px</w:t>
      </w:r>
    </w:p>
    <w:p w14:paraId="1918FB52" w14:textId="77777777" w:rsidR="003C74F3" w:rsidRDefault="00000000">
      <w:pPr>
        <w:pStyle w:val="Textbody"/>
      </w:pPr>
      <w:r>
        <w:rPr>
          <w:rStyle w:val="StrongEmphasis"/>
          <w:b w:val="0"/>
          <w:bCs w:val="0"/>
        </w:rPr>
        <w:t>Texte / paragraphe</w:t>
      </w:r>
      <w:r>
        <w:t xml:space="preserve"> : 32px</w:t>
      </w:r>
    </w:p>
    <w:p w14:paraId="6E6E4570" w14:textId="77777777" w:rsidR="003C74F3" w:rsidRDefault="003C74F3">
      <w:pPr>
        <w:pStyle w:val="Textbody"/>
      </w:pPr>
    </w:p>
    <w:p w14:paraId="176AD2ED" w14:textId="77777777" w:rsidR="003C74F3" w:rsidRDefault="00000000">
      <w:pPr>
        <w:pStyle w:val="Titre3"/>
      </w:pPr>
      <w:r>
        <w:rPr>
          <w:rStyle w:val="StrongEmphasis"/>
          <w:color w:val="9900FF"/>
        </w:rPr>
        <w:t>Style des boutons</w:t>
      </w:r>
    </w:p>
    <w:p w14:paraId="782A7DAD" w14:textId="77777777" w:rsidR="003C74F3" w:rsidRDefault="00000000">
      <w:pPr>
        <w:pStyle w:val="Textbody"/>
      </w:pPr>
      <w:r>
        <w:rPr>
          <w:rStyle w:val="StrongEmphasis"/>
        </w:rPr>
        <w:t>Fond</w:t>
      </w:r>
      <w:r>
        <w:t xml:space="preserve"> : </w:t>
      </w:r>
      <w:r>
        <w:rPr>
          <w:rStyle w:val="SourceText"/>
        </w:rPr>
        <w:t>#B5B3B3</w:t>
      </w:r>
    </w:p>
    <w:p w14:paraId="11243CCD" w14:textId="77777777" w:rsidR="003C74F3" w:rsidRDefault="00000000">
      <w:pPr>
        <w:pStyle w:val="Textbody"/>
      </w:pPr>
      <w:r>
        <w:rPr>
          <w:rStyle w:val="StrongEmphasis"/>
        </w:rPr>
        <w:t>Bordure</w:t>
      </w:r>
      <w:r>
        <w:t xml:space="preserve"> : aucune</w:t>
      </w:r>
    </w:p>
    <w:p w14:paraId="363D4E21" w14:textId="77777777" w:rsidR="003C74F3" w:rsidRDefault="00000000">
      <w:pPr>
        <w:pStyle w:val="Textbody"/>
      </w:pPr>
      <w:r>
        <w:rPr>
          <w:rStyle w:val="StrongEmphasis"/>
        </w:rPr>
        <w:t>Texte</w:t>
      </w:r>
      <w:r>
        <w:t xml:space="preserve"> : (on le confirmera juste après)</w:t>
      </w:r>
    </w:p>
    <w:p w14:paraId="68EB10AB" w14:textId="77777777" w:rsidR="003C74F3" w:rsidRDefault="00000000">
      <w:pPr>
        <w:pStyle w:val="Textbody"/>
      </w:pPr>
      <w:r>
        <w:rPr>
          <w:rStyle w:val="StrongEmphasis"/>
        </w:rPr>
        <w:t>Forme</w:t>
      </w:r>
      <w:r>
        <w:t xml:space="preserve"> : rectangulaire (tu me diras si tu as un border</w:t>
      </w:r>
      <w:r>
        <w:noBreakHyphen/>
        <w:t>radius)</w:t>
      </w:r>
    </w:p>
    <w:p w14:paraId="1CEB514E" w14:textId="77777777" w:rsidR="003C74F3" w:rsidRDefault="00000000">
      <w:pPr>
        <w:pStyle w:val="Textbody"/>
      </w:pPr>
      <w:r>
        <w:rPr>
          <w:rStyle w:val="StrongEmphasis"/>
        </w:rPr>
        <w:t>Utilisation</w:t>
      </w:r>
      <w:r>
        <w:t xml:space="preserve"> : filtre, barre de recherche, bouton profil</w:t>
      </w:r>
    </w:p>
    <w:p w14:paraId="0A9AE75E" w14:textId="77777777" w:rsidR="003C74F3" w:rsidRDefault="00000000">
      <w:pPr>
        <w:pStyle w:val="Titre3"/>
      </w:pPr>
      <w:r>
        <w:rPr>
          <w:rStyle w:val="StrongEmphasis"/>
          <w:color w:val="9900FF"/>
          <w:sz w:val="20"/>
          <w:szCs w:val="20"/>
        </w:rPr>
        <w:t>Comportement du bouton Filtre</w:t>
      </w:r>
    </w:p>
    <w:p w14:paraId="73AAC64E" w14:textId="77777777" w:rsidR="003C74F3" w:rsidRDefault="00000000">
      <w:pPr>
        <w:pStyle w:val="Textbody"/>
      </w:pPr>
      <w:r>
        <w:t>Au clic → ouverture d’un menu déroulant contenant les options</w:t>
      </w:r>
    </w:p>
    <w:p w14:paraId="79869146" w14:textId="77777777" w:rsidR="003C74F3" w:rsidRDefault="00000000">
      <w:pPr>
        <w:pStyle w:val="Textbody"/>
      </w:pPr>
      <w:r>
        <w:t>Le bouton ne change pas de couleur</w:t>
      </w:r>
    </w:p>
    <w:p w14:paraId="3A801CD9" w14:textId="77777777" w:rsidR="003C74F3" w:rsidRDefault="00000000">
      <w:pPr>
        <w:pStyle w:val="Textbody"/>
      </w:pPr>
      <w:r>
        <w:t>Pas de bordure, pas d’effet visuel particulier</w:t>
      </w:r>
    </w:p>
    <w:p w14:paraId="5FDF7265" w14:textId="77777777" w:rsidR="003C74F3" w:rsidRDefault="003C74F3">
      <w:pPr>
        <w:pStyle w:val="Textbody"/>
        <w:rPr>
          <w:color w:val="9900FF"/>
          <w:sz w:val="20"/>
          <w:szCs w:val="20"/>
        </w:rPr>
      </w:pPr>
    </w:p>
    <w:sectPr w:rsidR="003C74F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F2B3" w14:textId="77777777" w:rsidR="00F35A43" w:rsidRDefault="00F35A43">
      <w:r>
        <w:separator/>
      </w:r>
    </w:p>
  </w:endnote>
  <w:endnote w:type="continuationSeparator" w:id="0">
    <w:p w14:paraId="5420DCDB" w14:textId="77777777" w:rsidR="00F35A43" w:rsidRDefault="00F35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9020F" w14:textId="77777777" w:rsidR="00F35A43" w:rsidRDefault="00F35A43">
      <w:r>
        <w:rPr>
          <w:color w:val="000000"/>
        </w:rPr>
        <w:separator/>
      </w:r>
    </w:p>
  </w:footnote>
  <w:footnote w:type="continuationSeparator" w:id="0">
    <w:p w14:paraId="4E7AD402" w14:textId="77777777" w:rsidR="00F35A43" w:rsidRDefault="00F35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C74F3"/>
    <w:rsid w:val="00126426"/>
    <w:rsid w:val="003C74F3"/>
    <w:rsid w:val="00632EBE"/>
    <w:rsid w:val="00EA12DE"/>
    <w:rsid w:val="00F3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18189"/>
  <w15:docId w15:val="{7488111B-8746-4E1C-86FF-4CFE554D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fr-F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3">
    <w:name w:val="heading 3"/>
    <w:basedOn w:val="Heading"/>
    <w:next w:val="Textbody"/>
    <w:uiPriority w:val="9"/>
    <w:unhideWhenUsed/>
    <w:qFormat/>
    <w:pPr>
      <w:outlineLvl w:val="2"/>
    </w:pPr>
    <w:rPr>
      <w:rFonts w:ascii="Times New Roman" w:eastAsia="SimSun" w:hAnsi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Courier New" w:eastAsia="NSimSun" w:hAnsi="Courier New" w:cs="Courier New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 hadrouga</dc:creator>
  <cp:lastModifiedBy>Kada HADROUGA</cp:lastModifiedBy>
  <cp:revision>2</cp:revision>
  <dcterms:created xsi:type="dcterms:W3CDTF">2026-06-12T10:43:00Z</dcterms:created>
  <dcterms:modified xsi:type="dcterms:W3CDTF">2026-06-12T10:43:00Z</dcterms:modified>
</cp:coreProperties>
</file>